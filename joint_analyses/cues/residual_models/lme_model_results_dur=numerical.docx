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7886D" w14:textId="77777777" w:rsidR="00FA7FA3" w:rsidRPr="00B85FE9" w:rsidRDefault="00FA7FA3" w:rsidP="00FA7FA3">
      <w:pPr>
        <w:rPr>
          <w:rFonts w:ascii="Menlo" w:hAnsi="Menlo" w:cs="Menlo"/>
        </w:rPr>
      </w:pPr>
      <w:r w:rsidRPr="00B85FE9">
        <w:rPr>
          <w:rFonts w:ascii="Menlo" w:hAnsi="Menlo" w:cs="Menlo"/>
        </w:rPr>
        <w:t xml:space="preserve">mod_main &lt;- lmer(s_residual ~ </w:t>
      </w:r>
      <w:r w:rsidRPr="00064DAD">
        <w:rPr>
          <w:rFonts w:ascii="Menlo" w:hAnsi="Menlo" w:cs="Menlo"/>
          <w:highlight w:val="yellow"/>
        </w:rPr>
        <w:t>groundPlane</w:t>
      </w:r>
      <w:r w:rsidRPr="00B85FE9">
        <w:rPr>
          <w:rFonts w:ascii="Menlo" w:hAnsi="Menlo" w:cs="Menlo"/>
        </w:rPr>
        <w:t xml:space="preserve"> + duration + </w:t>
      </w:r>
      <w:r w:rsidRPr="00064DAD">
        <w:rPr>
          <w:rFonts w:ascii="Menlo" w:hAnsi="Menlo" w:cs="Menlo"/>
          <w:highlight w:val="yellow"/>
        </w:rPr>
        <w:t>groundPlane*duration</w:t>
      </w:r>
      <w:r w:rsidRPr="00B85FE9">
        <w:rPr>
          <w:rFonts w:ascii="Menlo" w:hAnsi="Menlo" w:cs="Menlo"/>
        </w:rPr>
        <w:t xml:space="preserve"> + (1|subjID) + (1|actual_depth), data=df)</w:t>
      </w:r>
    </w:p>
    <w:p w14:paraId="1919A154" w14:textId="77777777" w:rsidR="00FA7FA3" w:rsidRPr="00B85FE9" w:rsidRDefault="00FA7FA3" w:rsidP="00FA7FA3">
      <w:pPr>
        <w:rPr>
          <w:rFonts w:ascii="Cambria" w:hAnsi="Cambria"/>
        </w:rPr>
      </w:pPr>
    </w:p>
    <w:p w14:paraId="074EE44B" w14:textId="77777777" w:rsidR="00FA7FA3" w:rsidRDefault="00AD73B8" w:rsidP="00FA7FA3">
      <w:pPr>
        <w:rPr>
          <w:rFonts w:ascii="Cambria" w:hAnsi="Cambria"/>
        </w:rPr>
      </w:pPr>
      <w:r w:rsidRPr="00AD73B8">
        <w:rPr>
          <w:rFonts w:ascii="Cambria" w:hAnsi="Cambria"/>
          <w:noProof/>
        </w:rPr>
        <w:drawing>
          <wp:inline distT="0" distB="0" distL="0" distR="0" wp14:anchorId="0B32E8E9" wp14:editId="3B1DE72B">
            <wp:extent cx="5943600" cy="1607185"/>
            <wp:effectExtent l="0" t="0" r="0" b="5715"/>
            <wp:docPr id="12681521" name="Picture 1" descr="A close-up of numbe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521" name="Picture 1" descr="A close-up of numbers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BD60" w14:textId="77777777" w:rsidR="00FA7FA3" w:rsidRDefault="00FA7FA3" w:rsidP="00FA7FA3">
      <w:pPr>
        <w:rPr>
          <w:rFonts w:ascii="Cambria" w:hAnsi="Cambria"/>
        </w:rPr>
      </w:pPr>
    </w:p>
    <w:p w14:paraId="16A60B8E" w14:textId="77777777" w:rsidR="00FA7FA3" w:rsidRDefault="00FA7FA3" w:rsidP="00FA7FA3">
      <w:pPr>
        <w:rPr>
          <w:rFonts w:ascii="Menlo" w:hAnsi="Menlo" w:cs="Menlo"/>
        </w:rPr>
      </w:pPr>
    </w:p>
    <w:p w14:paraId="7B160DD7" w14:textId="77777777" w:rsidR="00FA7FA3" w:rsidRDefault="00AD73B8" w:rsidP="00FA7FA3">
      <w:pPr>
        <w:rPr>
          <w:rFonts w:ascii="Menlo" w:hAnsi="Menlo" w:cs="Menlo"/>
        </w:rPr>
      </w:pPr>
      <w:r w:rsidRPr="00AD73B8">
        <w:rPr>
          <w:rFonts w:ascii="Menlo" w:hAnsi="Menlo" w:cs="Menlo"/>
          <w:noProof/>
        </w:rPr>
        <w:drawing>
          <wp:inline distT="0" distB="0" distL="0" distR="0" wp14:anchorId="053A4320" wp14:editId="272DE8AF">
            <wp:extent cx="5943600" cy="4804410"/>
            <wp:effectExtent l="0" t="0" r="0" b="0"/>
            <wp:docPr id="1274153431" name="Picture 1" descr="A picture containing screensho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53431" name="Picture 1" descr="A picture containing screenshot, diagram, line, pl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E758" w14:textId="77777777" w:rsidR="00AD73B8" w:rsidRDefault="00AD73B8" w:rsidP="00FA7FA3">
      <w:pPr>
        <w:rPr>
          <w:rFonts w:ascii="Menlo" w:hAnsi="Menlo" w:cs="Menlo"/>
        </w:rPr>
      </w:pPr>
    </w:p>
    <w:p w14:paraId="4E40E6B9" w14:textId="77777777" w:rsidR="00AD73B8" w:rsidRDefault="00AD73B8" w:rsidP="00FA7FA3">
      <w:pPr>
        <w:rPr>
          <w:rFonts w:ascii="Menlo" w:hAnsi="Menlo" w:cs="Menlo"/>
        </w:rPr>
      </w:pPr>
    </w:p>
    <w:p w14:paraId="2AE01330" w14:textId="77777777" w:rsidR="00FA7FA3" w:rsidRDefault="00FA7FA3" w:rsidP="00FA7FA3">
      <w:pPr>
        <w:rPr>
          <w:rFonts w:ascii="Menlo" w:hAnsi="Menlo" w:cs="Menlo"/>
        </w:rPr>
      </w:pPr>
    </w:p>
    <w:p w14:paraId="714CD2F4" w14:textId="77777777" w:rsidR="00FA7FA3" w:rsidRDefault="00FA7FA3" w:rsidP="00FA7FA3">
      <w:pPr>
        <w:rPr>
          <w:rFonts w:ascii="Menlo" w:hAnsi="Menlo" w:cs="Menlo"/>
        </w:rPr>
      </w:pPr>
    </w:p>
    <w:p w14:paraId="2B45D586" w14:textId="77777777" w:rsidR="00FA7FA3" w:rsidRPr="00294C9A" w:rsidRDefault="00FA7FA3" w:rsidP="00FA7FA3">
      <w:pPr>
        <w:rPr>
          <w:rFonts w:ascii="Menlo" w:hAnsi="Menlo" w:cs="Menlo"/>
        </w:rPr>
      </w:pPr>
      <w:r w:rsidRPr="00B85FE9">
        <w:rPr>
          <w:rFonts w:ascii="Menlo" w:hAnsi="Menlo" w:cs="Menlo"/>
        </w:rPr>
        <w:lastRenderedPageBreak/>
        <w:t xml:space="preserve">mod_main_abs &lt;- lmer(abs_s_residual ~ </w:t>
      </w:r>
      <w:r w:rsidRPr="003E00AE">
        <w:rPr>
          <w:rFonts w:ascii="Menlo" w:hAnsi="Menlo" w:cs="Menlo"/>
          <w:highlight w:val="yellow"/>
        </w:rPr>
        <w:t>groundPlane</w:t>
      </w:r>
      <w:r w:rsidRPr="00B85FE9">
        <w:rPr>
          <w:rFonts w:ascii="Menlo" w:hAnsi="Menlo" w:cs="Menlo"/>
        </w:rPr>
        <w:t xml:space="preserve"> + duration + groundPlane*duration + (1|subjID) + (1|actual_depth), data=df)</w:t>
      </w:r>
    </w:p>
    <w:p w14:paraId="311D4B53" w14:textId="77777777" w:rsidR="00FA7FA3" w:rsidRDefault="00FA7FA3" w:rsidP="00FA7FA3">
      <w:pPr>
        <w:rPr>
          <w:rFonts w:ascii="Cambria" w:hAnsi="Cambria"/>
        </w:rPr>
      </w:pPr>
    </w:p>
    <w:p w14:paraId="4BDF7A3B" w14:textId="77777777" w:rsidR="00FA7FA3" w:rsidRDefault="00FA7FA3" w:rsidP="00FA7FA3">
      <w:pPr>
        <w:rPr>
          <w:rFonts w:ascii="Cambria" w:hAnsi="Cambria"/>
        </w:rPr>
      </w:pPr>
    </w:p>
    <w:p w14:paraId="5761036C" w14:textId="77777777" w:rsidR="00FA7FA3" w:rsidRDefault="00AD73B8" w:rsidP="00FA7FA3">
      <w:pPr>
        <w:rPr>
          <w:rFonts w:ascii="Cambria" w:hAnsi="Cambria"/>
        </w:rPr>
      </w:pPr>
      <w:r w:rsidRPr="00AD73B8">
        <w:rPr>
          <w:rFonts w:ascii="Cambria" w:hAnsi="Cambria"/>
          <w:noProof/>
        </w:rPr>
        <w:drawing>
          <wp:inline distT="0" distB="0" distL="0" distR="0" wp14:anchorId="2744550C" wp14:editId="037F6E2D">
            <wp:extent cx="5943600" cy="1579245"/>
            <wp:effectExtent l="0" t="0" r="0" b="0"/>
            <wp:docPr id="609469564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69564" name="Picture 1" descr="A picture containing text, font, screenshot, wh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25D8" w14:textId="77777777" w:rsidR="00FA7FA3" w:rsidRDefault="00FA7FA3" w:rsidP="00FA7FA3">
      <w:pPr>
        <w:rPr>
          <w:rFonts w:ascii="Cambria" w:hAnsi="Cambria"/>
        </w:rPr>
      </w:pPr>
    </w:p>
    <w:p w14:paraId="3C31A09E" w14:textId="77777777" w:rsidR="00FA7FA3" w:rsidRDefault="00AD73B8" w:rsidP="00FA7FA3">
      <w:pPr>
        <w:rPr>
          <w:rFonts w:ascii="Cambria" w:hAnsi="Cambria"/>
        </w:rPr>
      </w:pPr>
      <w:r w:rsidRPr="00AD73B8">
        <w:rPr>
          <w:rFonts w:ascii="Cambria" w:hAnsi="Cambria"/>
          <w:noProof/>
        </w:rPr>
        <w:drawing>
          <wp:inline distT="0" distB="0" distL="0" distR="0" wp14:anchorId="4AB26C65" wp14:editId="39F53370">
            <wp:extent cx="5943600" cy="4811395"/>
            <wp:effectExtent l="0" t="0" r="0" b="1905"/>
            <wp:docPr id="1442903463" name="Picture 1" descr="A picture containing screensho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03463" name="Picture 1" descr="A picture containing screenshot, diagram, line, pl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9C5F" w14:textId="77777777" w:rsidR="00AD73B8" w:rsidRDefault="00AD73B8" w:rsidP="00FA7FA3">
      <w:pPr>
        <w:rPr>
          <w:rFonts w:ascii="Cambria" w:hAnsi="Cambria"/>
        </w:rPr>
      </w:pPr>
    </w:p>
    <w:p w14:paraId="27DAD396" w14:textId="77777777" w:rsidR="00FA7FA3" w:rsidRDefault="00FA7FA3" w:rsidP="00FA7FA3">
      <w:pPr>
        <w:rPr>
          <w:rFonts w:ascii="Cambria" w:hAnsi="Cambria"/>
        </w:rPr>
      </w:pPr>
    </w:p>
    <w:p w14:paraId="10F3EAA0" w14:textId="77777777" w:rsidR="00FA7FA3" w:rsidRDefault="00FA7FA3" w:rsidP="00FA7FA3">
      <w:pPr>
        <w:rPr>
          <w:rFonts w:ascii="Cambria" w:hAnsi="Cambria"/>
        </w:rPr>
      </w:pPr>
    </w:p>
    <w:p w14:paraId="787CBA63" w14:textId="77777777" w:rsidR="00FA7FA3" w:rsidRDefault="00FA7FA3" w:rsidP="00FA7FA3">
      <w:pPr>
        <w:rPr>
          <w:rFonts w:ascii="Menlo" w:hAnsi="Menlo" w:cs="Menlo"/>
        </w:rPr>
      </w:pPr>
      <w:r w:rsidRPr="00294C9A">
        <w:rPr>
          <w:rFonts w:ascii="Menlo" w:hAnsi="Menlo" w:cs="Menlo"/>
        </w:rPr>
        <w:lastRenderedPageBreak/>
        <w:t xml:space="preserve">mod_pos &lt;- lmer(pos_s_residual ~ </w:t>
      </w:r>
      <w:r w:rsidRPr="003E00AE">
        <w:rPr>
          <w:rFonts w:ascii="Menlo" w:hAnsi="Menlo" w:cs="Menlo"/>
          <w:highlight w:val="yellow"/>
        </w:rPr>
        <w:t>groundPlane</w:t>
      </w:r>
      <w:r w:rsidRPr="00294C9A">
        <w:rPr>
          <w:rFonts w:ascii="Menlo" w:hAnsi="Menlo" w:cs="Menlo"/>
        </w:rPr>
        <w:t xml:space="preserve"> + duration + </w:t>
      </w:r>
      <w:r w:rsidRPr="003E00AE">
        <w:rPr>
          <w:rFonts w:ascii="Menlo" w:hAnsi="Menlo" w:cs="Menlo"/>
          <w:highlight w:val="yellow"/>
        </w:rPr>
        <w:t>groundPlane*duration</w:t>
      </w:r>
      <w:r w:rsidRPr="00294C9A">
        <w:rPr>
          <w:rFonts w:ascii="Menlo" w:hAnsi="Menlo" w:cs="Menlo"/>
        </w:rPr>
        <w:t xml:space="preserve"> + (1|subjID) + (1|actual_depth), data=df_pos)</w:t>
      </w:r>
    </w:p>
    <w:p w14:paraId="640765FE" w14:textId="77777777" w:rsidR="00FA7FA3" w:rsidRPr="00294C9A" w:rsidRDefault="00FA7FA3" w:rsidP="00FA7FA3">
      <w:pPr>
        <w:rPr>
          <w:rFonts w:ascii="Menlo" w:hAnsi="Menlo" w:cs="Menlo"/>
        </w:rPr>
      </w:pPr>
    </w:p>
    <w:p w14:paraId="0AE0AF32" w14:textId="77777777" w:rsidR="00FA7FA3" w:rsidRPr="00294C9A" w:rsidRDefault="001D72CA" w:rsidP="00FA7FA3">
      <w:pPr>
        <w:rPr>
          <w:rFonts w:ascii="Menlo" w:hAnsi="Menlo" w:cs="Menlo"/>
        </w:rPr>
      </w:pPr>
      <w:r w:rsidRPr="001D72CA">
        <w:rPr>
          <w:rFonts w:ascii="Menlo" w:hAnsi="Menlo" w:cs="Menlo"/>
          <w:noProof/>
        </w:rPr>
        <w:drawing>
          <wp:inline distT="0" distB="0" distL="0" distR="0" wp14:anchorId="0EC313E0" wp14:editId="6CDE3716">
            <wp:extent cx="5943600" cy="1532890"/>
            <wp:effectExtent l="0" t="0" r="0" b="3810"/>
            <wp:docPr id="769350707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50707" name="Picture 1" descr="A picture containing text, font, screenshot, wh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D68C" w14:textId="77777777" w:rsidR="00FA7FA3" w:rsidRPr="00294C9A" w:rsidRDefault="00FA7FA3" w:rsidP="00FA7FA3">
      <w:pPr>
        <w:rPr>
          <w:rFonts w:ascii="Menlo" w:hAnsi="Menlo" w:cs="Menlo"/>
        </w:rPr>
      </w:pPr>
    </w:p>
    <w:p w14:paraId="700C9A57" w14:textId="77777777" w:rsidR="00FA7FA3" w:rsidRPr="00294C9A" w:rsidRDefault="00FA7FA3" w:rsidP="00FA7FA3">
      <w:pPr>
        <w:rPr>
          <w:rFonts w:ascii="Menlo" w:hAnsi="Menlo" w:cs="Menlo"/>
        </w:rPr>
      </w:pPr>
      <w:r w:rsidRPr="00294C9A">
        <w:rPr>
          <w:rFonts w:ascii="Menlo" w:hAnsi="Menlo" w:cs="Menlo"/>
        </w:rPr>
        <w:t xml:space="preserve">mod_neg &lt;- lmer(neg_s_residual ~ </w:t>
      </w:r>
      <w:r w:rsidRPr="003E00AE">
        <w:rPr>
          <w:rFonts w:ascii="Menlo" w:hAnsi="Menlo" w:cs="Menlo"/>
          <w:highlight w:val="yellow"/>
        </w:rPr>
        <w:t>groundPlane</w:t>
      </w:r>
      <w:r w:rsidRPr="00294C9A">
        <w:rPr>
          <w:rFonts w:ascii="Menlo" w:hAnsi="Menlo" w:cs="Menlo"/>
        </w:rPr>
        <w:t xml:space="preserve"> + duration + groundPlane*duration + (1|subjID) + (1|actual_depth), data=df_neg)</w:t>
      </w:r>
    </w:p>
    <w:p w14:paraId="2E89E182" w14:textId="77777777" w:rsidR="00FA7FA3" w:rsidRDefault="00FA7FA3" w:rsidP="00FA7FA3">
      <w:pPr>
        <w:rPr>
          <w:rFonts w:ascii="Menlo" w:hAnsi="Menlo" w:cs="Menlo"/>
        </w:rPr>
      </w:pPr>
    </w:p>
    <w:p w14:paraId="7A9D1343" w14:textId="77777777" w:rsidR="00FA7FA3" w:rsidRDefault="001D72CA" w:rsidP="00FA7FA3">
      <w:pPr>
        <w:rPr>
          <w:rFonts w:ascii="Menlo" w:hAnsi="Menlo" w:cs="Menlo"/>
        </w:rPr>
      </w:pPr>
      <w:r w:rsidRPr="001D72CA">
        <w:rPr>
          <w:rFonts w:ascii="Menlo" w:hAnsi="Menlo" w:cs="Menlo"/>
          <w:noProof/>
        </w:rPr>
        <w:drawing>
          <wp:inline distT="0" distB="0" distL="0" distR="0" wp14:anchorId="23F44878" wp14:editId="6D8CF8A3">
            <wp:extent cx="5943600" cy="1632585"/>
            <wp:effectExtent l="0" t="0" r="0" b="5715"/>
            <wp:docPr id="21557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71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E5C7" w14:textId="77777777" w:rsidR="00FA7FA3" w:rsidRDefault="001D72CA" w:rsidP="00FA7FA3">
      <w:pPr>
        <w:rPr>
          <w:rFonts w:ascii="Menlo" w:hAnsi="Menlo" w:cs="Menlo"/>
        </w:rPr>
      </w:pPr>
      <w:r w:rsidRPr="001D72CA">
        <w:rPr>
          <w:rFonts w:ascii="Menlo" w:hAnsi="Menlo" w:cs="Menlo"/>
          <w:noProof/>
        </w:rPr>
        <w:drawing>
          <wp:inline distT="0" distB="0" distL="0" distR="0" wp14:anchorId="542B6546" wp14:editId="1FD9032D">
            <wp:extent cx="4173166" cy="3361717"/>
            <wp:effectExtent l="0" t="0" r="5715" b="3810"/>
            <wp:docPr id="1777182822" name="Picture 1" descr="A picture containing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82822" name="Picture 1" descr="A picture containing screenshot, diagram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854" cy="336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E79F" w14:textId="77777777" w:rsidR="00FA7FA3" w:rsidRPr="005B4F5A" w:rsidRDefault="00FA7FA3" w:rsidP="00FA7FA3">
      <w:pPr>
        <w:rPr>
          <w:rFonts w:ascii="Menlo" w:hAnsi="Menlo" w:cs="Menlo"/>
          <w:b/>
          <w:bCs/>
          <w:sz w:val="32"/>
          <w:szCs w:val="32"/>
        </w:rPr>
      </w:pPr>
      <w:r w:rsidRPr="005B4F5A">
        <w:rPr>
          <w:rFonts w:ascii="Menlo" w:hAnsi="Menlo" w:cs="Menlo"/>
          <w:b/>
          <w:bCs/>
          <w:sz w:val="32"/>
          <w:szCs w:val="32"/>
        </w:rPr>
        <w:lastRenderedPageBreak/>
        <w:t>125 ms:</w:t>
      </w:r>
    </w:p>
    <w:p w14:paraId="5629A0FE" w14:textId="77777777" w:rsidR="00FA7FA3" w:rsidRDefault="00FA7FA3" w:rsidP="00FA7FA3">
      <w:pPr>
        <w:rPr>
          <w:rFonts w:ascii="Menlo" w:hAnsi="Menlo" w:cs="Menlo"/>
        </w:rPr>
      </w:pPr>
      <w:r w:rsidRPr="004662B4">
        <w:rPr>
          <w:rFonts w:ascii="Menlo" w:hAnsi="Menlo" w:cs="Menlo"/>
        </w:rPr>
        <w:t>mod_pos &lt;- lmer(pos_s_residual ~ groundPlane + (1|subjID) + (1|actual_depth), data=df_pos)</w:t>
      </w:r>
    </w:p>
    <w:p w14:paraId="16120F23" w14:textId="77777777" w:rsidR="008F5E9A" w:rsidRPr="004662B4" w:rsidRDefault="008F5E9A" w:rsidP="00FA7FA3">
      <w:pPr>
        <w:rPr>
          <w:rFonts w:ascii="Menlo" w:hAnsi="Menlo" w:cs="Menlo"/>
        </w:rPr>
      </w:pPr>
    </w:p>
    <w:p w14:paraId="4DDB638B" w14:textId="77777777" w:rsidR="00FA7FA3" w:rsidRDefault="008F5E9A" w:rsidP="00FA7FA3">
      <w:pPr>
        <w:rPr>
          <w:rFonts w:ascii="Menlo" w:hAnsi="Menlo" w:cs="Menlo"/>
        </w:rPr>
      </w:pPr>
      <w:r w:rsidRPr="008F5E9A">
        <w:rPr>
          <w:rFonts w:ascii="Menlo" w:hAnsi="Menlo" w:cs="Menlo"/>
          <w:noProof/>
        </w:rPr>
        <w:drawing>
          <wp:inline distT="0" distB="0" distL="0" distR="0" wp14:anchorId="635B9988" wp14:editId="4C1DDB7C">
            <wp:extent cx="5943600" cy="787941"/>
            <wp:effectExtent l="0" t="0" r="0" b="0"/>
            <wp:docPr id="1645057319" name="Picture 16450573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3662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b="72296"/>
                    <a:stretch/>
                  </pic:blipFill>
                  <pic:spPr bwMode="auto">
                    <a:xfrm>
                      <a:off x="0" y="0"/>
                      <a:ext cx="5943600" cy="78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69D51" w14:textId="77777777" w:rsidR="00FA7FA3" w:rsidRPr="004662B4" w:rsidRDefault="00FA7FA3" w:rsidP="00FA7FA3">
      <w:pPr>
        <w:rPr>
          <w:rFonts w:ascii="Menlo" w:hAnsi="Menlo" w:cs="Menlo"/>
        </w:rPr>
      </w:pPr>
    </w:p>
    <w:p w14:paraId="6B4E13C0" w14:textId="77777777" w:rsidR="00FA7FA3" w:rsidRPr="004662B4" w:rsidRDefault="00FA7FA3" w:rsidP="00FA7FA3">
      <w:pPr>
        <w:rPr>
          <w:rFonts w:ascii="Menlo" w:hAnsi="Menlo" w:cs="Menlo"/>
        </w:rPr>
      </w:pPr>
      <w:r w:rsidRPr="004662B4">
        <w:rPr>
          <w:rFonts w:ascii="Menlo" w:hAnsi="Menlo" w:cs="Menlo"/>
        </w:rPr>
        <w:t xml:space="preserve">mod_neg &lt;- lmer(neg_s_residual ~ </w:t>
      </w:r>
      <w:r w:rsidRPr="003E00AE">
        <w:rPr>
          <w:rFonts w:ascii="Menlo" w:hAnsi="Menlo" w:cs="Menlo"/>
          <w:highlight w:val="yellow"/>
        </w:rPr>
        <w:t>groundPlane</w:t>
      </w:r>
      <w:r w:rsidRPr="004662B4">
        <w:rPr>
          <w:rFonts w:ascii="Menlo" w:hAnsi="Menlo" w:cs="Menlo"/>
        </w:rPr>
        <w:t xml:space="preserve"> + (1|subjID) + (1|actual_depth), data=df_neg)</w:t>
      </w:r>
    </w:p>
    <w:p w14:paraId="2D58992C" w14:textId="77777777" w:rsidR="00FA7FA3" w:rsidRDefault="00FA7FA3" w:rsidP="00FA7FA3">
      <w:pPr>
        <w:rPr>
          <w:rFonts w:ascii="Menlo" w:hAnsi="Menlo" w:cs="Menlo"/>
        </w:rPr>
      </w:pPr>
    </w:p>
    <w:p w14:paraId="3AF90088" w14:textId="77777777" w:rsidR="00FA7FA3" w:rsidRDefault="008F5E9A" w:rsidP="00FA7FA3">
      <w:pPr>
        <w:rPr>
          <w:rFonts w:ascii="Menlo" w:hAnsi="Menlo" w:cs="Menlo"/>
        </w:rPr>
      </w:pPr>
      <w:r w:rsidRPr="008F5E9A">
        <w:rPr>
          <w:rFonts w:ascii="Menlo" w:hAnsi="Menlo" w:cs="Menlo"/>
          <w:noProof/>
        </w:rPr>
        <w:drawing>
          <wp:inline distT="0" distB="0" distL="0" distR="0" wp14:anchorId="3079FF29" wp14:editId="533E9CF0">
            <wp:extent cx="5943600" cy="1229374"/>
            <wp:effectExtent l="0" t="0" r="0" b="2540"/>
            <wp:docPr id="17798366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3662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t="56775"/>
                    <a:stretch/>
                  </pic:blipFill>
                  <pic:spPr bwMode="auto">
                    <a:xfrm>
                      <a:off x="0" y="0"/>
                      <a:ext cx="5943600" cy="122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6292F" w14:textId="77777777" w:rsidR="008F5E9A" w:rsidRDefault="008F5E9A" w:rsidP="00FA7FA3">
      <w:pPr>
        <w:rPr>
          <w:rFonts w:ascii="Menlo" w:hAnsi="Menlo" w:cs="Menlo"/>
        </w:rPr>
      </w:pPr>
      <w:r w:rsidRPr="008F5E9A">
        <w:rPr>
          <w:rFonts w:ascii="Menlo" w:hAnsi="Menlo" w:cs="Menlo"/>
          <w:noProof/>
        </w:rPr>
        <w:drawing>
          <wp:inline distT="0" distB="0" distL="0" distR="0" wp14:anchorId="2417833F" wp14:editId="3512DC7B">
            <wp:extent cx="4212077" cy="3364712"/>
            <wp:effectExtent l="0" t="0" r="4445" b="1270"/>
            <wp:docPr id="1163705630" name="Picture 1" descr="A picture containing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05630" name="Picture 1" descr="A picture containing screenshot, diagram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694" cy="33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F0BB" w14:textId="77777777" w:rsidR="00FA7FA3" w:rsidRDefault="00FA7FA3" w:rsidP="00FA7FA3">
      <w:pPr>
        <w:rPr>
          <w:rFonts w:ascii="Menlo" w:hAnsi="Menlo" w:cs="Menlo"/>
        </w:rPr>
      </w:pPr>
    </w:p>
    <w:p w14:paraId="793DE4C3" w14:textId="77777777" w:rsidR="00FA7FA3" w:rsidRPr="005B4F5A" w:rsidRDefault="00FA7FA3" w:rsidP="00FA7FA3">
      <w:pPr>
        <w:rPr>
          <w:rFonts w:ascii="Menlo" w:hAnsi="Menlo" w:cs="Menlo"/>
          <w:b/>
          <w:bCs/>
          <w:sz w:val="32"/>
          <w:szCs w:val="32"/>
        </w:rPr>
      </w:pPr>
      <w:r>
        <w:rPr>
          <w:rFonts w:ascii="Menlo" w:hAnsi="Menlo" w:cs="Menlo"/>
          <w:b/>
          <w:bCs/>
          <w:sz w:val="32"/>
          <w:szCs w:val="32"/>
        </w:rPr>
        <w:t>250</w:t>
      </w:r>
      <w:r w:rsidRPr="005B4F5A">
        <w:rPr>
          <w:rFonts w:ascii="Menlo" w:hAnsi="Menlo" w:cs="Menlo"/>
          <w:b/>
          <w:bCs/>
          <w:sz w:val="32"/>
          <w:szCs w:val="32"/>
        </w:rPr>
        <w:t xml:space="preserve"> ms:</w:t>
      </w:r>
    </w:p>
    <w:p w14:paraId="567DFAD5" w14:textId="77777777" w:rsidR="00FA7FA3" w:rsidRPr="004662B4" w:rsidRDefault="00FA7FA3" w:rsidP="00FA7FA3">
      <w:pPr>
        <w:rPr>
          <w:rFonts w:ascii="Menlo" w:hAnsi="Menlo" w:cs="Menlo"/>
        </w:rPr>
      </w:pPr>
      <w:r w:rsidRPr="004662B4">
        <w:rPr>
          <w:rFonts w:ascii="Menlo" w:hAnsi="Menlo" w:cs="Menlo"/>
        </w:rPr>
        <w:t xml:space="preserve">mod_pos &lt;- lmer(pos_s_residual ~ </w:t>
      </w:r>
      <w:r w:rsidRPr="003E00AE">
        <w:rPr>
          <w:rFonts w:ascii="Menlo" w:hAnsi="Menlo" w:cs="Menlo"/>
          <w:highlight w:val="yellow"/>
        </w:rPr>
        <w:t>groundPlane</w:t>
      </w:r>
      <w:r w:rsidRPr="004662B4">
        <w:rPr>
          <w:rFonts w:ascii="Menlo" w:hAnsi="Menlo" w:cs="Menlo"/>
        </w:rPr>
        <w:t xml:space="preserve"> + (1|subjID) + (1|actual_depth), data=df_pos)</w:t>
      </w:r>
    </w:p>
    <w:p w14:paraId="3A0CB018" w14:textId="77777777" w:rsidR="00FA7FA3" w:rsidRDefault="00FA7FA3" w:rsidP="00FA7FA3">
      <w:pPr>
        <w:rPr>
          <w:rFonts w:ascii="Menlo" w:hAnsi="Menlo" w:cs="Menlo"/>
        </w:rPr>
      </w:pPr>
    </w:p>
    <w:p w14:paraId="13CC6615" w14:textId="77777777" w:rsidR="00FA7FA3" w:rsidRDefault="00FA7FA3" w:rsidP="00FA7FA3">
      <w:pPr>
        <w:rPr>
          <w:rFonts w:ascii="Menlo" w:hAnsi="Menlo" w:cs="Menlo"/>
        </w:rPr>
      </w:pPr>
    </w:p>
    <w:p w14:paraId="2374F38B" w14:textId="77777777" w:rsidR="00FA7FA3" w:rsidRDefault="002D0268" w:rsidP="00FA7FA3">
      <w:pPr>
        <w:rPr>
          <w:rFonts w:ascii="Menlo" w:hAnsi="Menlo" w:cs="Menlo"/>
        </w:rPr>
      </w:pPr>
      <w:r w:rsidRPr="002D0268">
        <w:rPr>
          <w:rFonts w:ascii="Menlo" w:hAnsi="Menlo" w:cs="Menlo"/>
          <w:noProof/>
        </w:rPr>
        <w:lastRenderedPageBreak/>
        <w:drawing>
          <wp:inline distT="0" distB="0" distL="0" distR="0" wp14:anchorId="2FA1374C" wp14:editId="56D32591">
            <wp:extent cx="5943600" cy="865762"/>
            <wp:effectExtent l="0" t="0" r="0" b="0"/>
            <wp:docPr id="1514417048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17048" name="Picture 1" descr="A screenshot of a computer code&#10;&#10;Description automatically generated with low confidence"/>
                    <pic:cNvPicPr/>
                  </pic:nvPicPr>
                  <pic:blipFill rotWithShape="1">
                    <a:blip r:embed="rId13"/>
                    <a:srcRect b="71441"/>
                    <a:stretch/>
                  </pic:blipFill>
                  <pic:spPr bwMode="auto">
                    <a:xfrm>
                      <a:off x="0" y="0"/>
                      <a:ext cx="5943600" cy="86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FF303" w14:textId="77777777" w:rsidR="002D0268" w:rsidRPr="004662B4" w:rsidRDefault="002D0268" w:rsidP="00FA7FA3">
      <w:pPr>
        <w:rPr>
          <w:rFonts w:ascii="Menlo" w:hAnsi="Menlo" w:cs="Menlo"/>
        </w:rPr>
      </w:pPr>
    </w:p>
    <w:p w14:paraId="710A99EC" w14:textId="77777777" w:rsidR="00FA7FA3" w:rsidRPr="004662B4" w:rsidRDefault="00FA7FA3" w:rsidP="00FA7FA3">
      <w:pPr>
        <w:rPr>
          <w:rFonts w:ascii="Menlo" w:hAnsi="Menlo" w:cs="Menlo"/>
        </w:rPr>
      </w:pPr>
      <w:r w:rsidRPr="004662B4">
        <w:rPr>
          <w:rFonts w:ascii="Menlo" w:hAnsi="Menlo" w:cs="Menlo"/>
        </w:rPr>
        <w:t>mod_neg &lt;- lmer(neg_s_residual ~ groundPlane + (1|subjID) + (1|actual_depth), data=df_neg)</w:t>
      </w:r>
    </w:p>
    <w:p w14:paraId="3EBFD8CA" w14:textId="77777777" w:rsidR="00FA7FA3" w:rsidRDefault="00FA7FA3" w:rsidP="00FA7FA3">
      <w:pPr>
        <w:rPr>
          <w:rFonts w:ascii="Menlo" w:hAnsi="Menlo" w:cs="Menlo"/>
        </w:rPr>
      </w:pPr>
    </w:p>
    <w:p w14:paraId="60EC8024" w14:textId="77777777" w:rsidR="00FA7FA3" w:rsidRDefault="002D0268" w:rsidP="00FA7FA3">
      <w:pPr>
        <w:rPr>
          <w:rFonts w:ascii="Menlo" w:hAnsi="Menlo" w:cs="Menlo"/>
        </w:rPr>
      </w:pPr>
      <w:r w:rsidRPr="002D0268">
        <w:rPr>
          <w:rFonts w:ascii="Menlo" w:hAnsi="Menlo" w:cs="Menlo"/>
          <w:noProof/>
        </w:rPr>
        <w:drawing>
          <wp:inline distT="0" distB="0" distL="0" distR="0" wp14:anchorId="7D550609" wp14:editId="41D589B8">
            <wp:extent cx="5943600" cy="1008137"/>
            <wp:effectExtent l="0" t="0" r="0" b="0"/>
            <wp:docPr id="1868174691" name="Picture 186817469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74691" name="Picture 1868174691" descr="A screenshot of a computer code&#10;&#10;Description automatically generated with low confidence"/>
                    <pic:cNvPicPr/>
                  </pic:nvPicPr>
                  <pic:blipFill rotWithShape="1">
                    <a:blip r:embed="rId13"/>
                    <a:srcRect t="66744"/>
                    <a:stretch/>
                  </pic:blipFill>
                  <pic:spPr bwMode="auto">
                    <a:xfrm>
                      <a:off x="0" y="0"/>
                      <a:ext cx="5943600" cy="100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CDF35" w14:textId="77777777" w:rsidR="002D0268" w:rsidRDefault="002D0268" w:rsidP="00FA7FA3">
      <w:pPr>
        <w:rPr>
          <w:rFonts w:ascii="Menlo" w:hAnsi="Menlo" w:cs="Menlo"/>
        </w:rPr>
      </w:pPr>
      <w:r w:rsidRPr="002D0268">
        <w:rPr>
          <w:rFonts w:ascii="Menlo" w:hAnsi="Menlo" w:cs="Menlo"/>
          <w:noProof/>
        </w:rPr>
        <w:drawing>
          <wp:inline distT="0" distB="0" distL="0" distR="0" wp14:anchorId="38113AD3" wp14:editId="080A8879">
            <wp:extent cx="5097294" cy="4106154"/>
            <wp:effectExtent l="0" t="0" r="0" b="0"/>
            <wp:docPr id="1312704833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04833" name="Picture 1" descr="A picture containing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9375" cy="410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F74D" w14:textId="77777777" w:rsidR="00FA7FA3" w:rsidRDefault="00FA7FA3" w:rsidP="00FA7FA3">
      <w:pPr>
        <w:rPr>
          <w:rFonts w:ascii="Menlo" w:hAnsi="Menlo" w:cs="Menlo"/>
        </w:rPr>
      </w:pPr>
    </w:p>
    <w:p w14:paraId="691B3956" w14:textId="77777777" w:rsidR="00FA7FA3" w:rsidRPr="005B4F5A" w:rsidRDefault="00FA7FA3" w:rsidP="00FA7FA3">
      <w:pPr>
        <w:rPr>
          <w:rFonts w:ascii="Menlo" w:hAnsi="Menlo" w:cs="Menlo"/>
          <w:b/>
          <w:bCs/>
          <w:sz w:val="32"/>
          <w:szCs w:val="32"/>
        </w:rPr>
      </w:pPr>
      <w:r>
        <w:rPr>
          <w:rFonts w:ascii="Menlo" w:hAnsi="Menlo" w:cs="Menlo"/>
          <w:b/>
          <w:bCs/>
          <w:sz w:val="32"/>
          <w:szCs w:val="32"/>
        </w:rPr>
        <w:t xml:space="preserve">1000 </w:t>
      </w:r>
      <w:r w:rsidRPr="005B4F5A">
        <w:rPr>
          <w:rFonts w:ascii="Menlo" w:hAnsi="Menlo" w:cs="Menlo"/>
          <w:b/>
          <w:bCs/>
          <w:sz w:val="32"/>
          <w:szCs w:val="32"/>
        </w:rPr>
        <w:t>ms:</w:t>
      </w:r>
    </w:p>
    <w:p w14:paraId="54737574" w14:textId="77777777" w:rsidR="00FA7FA3" w:rsidRPr="004662B4" w:rsidRDefault="00FA7FA3" w:rsidP="00FA7FA3">
      <w:pPr>
        <w:rPr>
          <w:rFonts w:ascii="Menlo" w:hAnsi="Menlo" w:cs="Menlo"/>
        </w:rPr>
      </w:pPr>
      <w:r w:rsidRPr="004662B4">
        <w:rPr>
          <w:rFonts w:ascii="Menlo" w:hAnsi="Menlo" w:cs="Menlo"/>
        </w:rPr>
        <w:t>mod_pos &lt;- lmer(pos_s_residual ~ groundPlane + (1|subjID) + (1|actual_depth), data=df_pos)</w:t>
      </w:r>
    </w:p>
    <w:p w14:paraId="6C6DBB7B" w14:textId="77777777" w:rsidR="00FA7FA3" w:rsidRDefault="00FA7FA3" w:rsidP="00FA7FA3">
      <w:pPr>
        <w:rPr>
          <w:rFonts w:ascii="Menlo" w:hAnsi="Menlo" w:cs="Menlo"/>
        </w:rPr>
      </w:pPr>
    </w:p>
    <w:p w14:paraId="48BE3D71" w14:textId="77777777" w:rsidR="00FA7FA3" w:rsidRDefault="00FA7FA3" w:rsidP="00FA7FA3">
      <w:pPr>
        <w:rPr>
          <w:rFonts w:ascii="Menlo" w:hAnsi="Menlo" w:cs="Menlo"/>
        </w:rPr>
      </w:pPr>
    </w:p>
    <w:p w14:paraId="4547F749" w14:textId="77777777" w:rsidR="00FA7FA3" w:rsidRDefault="00DD24A2" w:rsidP="00FA7FA3">
      <w:pPr>
        <w:rPr>
          <w:rFonts w:ascii="Menlo" w:hAnsi="Menlo" w:cs="Menlo"/>
        </w:rPr>
      </w:pPr>
      <w:r w:rsidRPr="00DD24A2">
        <w:rPr>
          <w:rFonts w:ascii="Menlo" w:hAnsi="Menlo" w:cs="Menlo"/>
          <w:noProof/>
        </w:rPr>
        <w:lastRenderedPageBreak/>
        <w:drawing>
          <wp:inline distT="0" distB="0" distL="0" distR="0" wp14:anchorId="172238F1" wp14:editId="16EF24C2">
            <wp:extent cx="5943600" cy="879475"/>
            <wp:effectExtent l="0" t="0" r="0" b="0"/>
            <wp:docPr id="1028332858" name="Picture 1" descr="A close-up of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32858" name="Picture 1" descr="A close-up of a tabl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8030" w14:textId="77777777" w:rsidR="00DD24A2" w:rsidRPr="004662B4" w:rsidRDefault="00DD24A2" w:rsidP="00FA7FA3">
      <w:pPr>
        <w:rPr>
          <w:rFonts w:ascii="Menlo" w:hAnsi="Menlo" w:cs="Menlo"/>
        </w:rPr>
      </w:pPr>
    </w:p>
    <w:p w14:paraId="49D09504" w14:textId="77777777" w:rsidR="00FA7FA3" w:rsidRPr="004662B4" w:rsidRDefault="00FA7FA3" w:rsidP="00FA7FA3">
      <w:pPr>
        <w:rPr>
          <w:rFonts w:ascii="Menlo" w:hAnsi="Menlo" w:cs="Menlo"/>
        </w:rPr>
      </w:pPr>
      <w:r w:rsidRPr="004662B4">
        <w:rPr>
          <w:rFonts w:ascii="Menlo" w:hAnsi="Menlo" w:cs="Menlo"/>
        </w:rPr>
        <w:t xml:space="preserve">mod_neg &lt;- lmer(neg_s_residual ~ </w:t>
      </w:r>
      <w:r w:rsidRPr="0011276F">
        <w:rPr>
          <w:rFonts w:ascii="Menlo" w:hAnsi="Menlo" w:cs="Menlo"/>
          <w:highlight w:val="yellow"/>
        </w:rPr>
        <w:t>groundPlane</w:t>
      </w:r>
      <w:r w:rsidRPr="004662B4">
        <w:rPr>
          <w:rFonts w:ascii="Menlo" w:hAnsi="Menlo" w:cs="Menlo"/>
        </w:rPr>
        <w:t xml:space="preserve"> + (1|subjID) + (1|actual_depth), data=df_neg)</w:t>
      </w:r>
    </w:p>
    <w:p w14:paraId="61F1A3BA" w14:textId="77777777" w:rsidR="00FA7FA3" w:rsidRDefault="00FA7FA3" w:rsidP="00FA7FA3">
      <w:pPr>
        <w:rPr>
          <w:rFonts w:ascii="Menlo" w:hAnsi="Menlo" w:cs="Menlo"/>
        </w:rPr>
      </w:pPr>
    </w:p>
    <w:p w14:paraId="0E22F848" w14:textId="77777777" w:rsidR="00FA7FA3" w:rsidRDefault="00FA7FA3" w:rsidP="00FA7FA3">
      <w:pPr>
        <w:rPr>
          <w:rFonts w:ascii="Menlo" w:hAnsi="Menlo" w:cs="Menlo"/>
        </w:rPr>
      </w:pPr>
    </w:p>
    <w:p w14:paraId="6E9B903C" w14:textId="77777777" w:rsidR="00153030" w:rsidRDefault="00DD24A2">
      <w:r w:rsidRPr="00DD24A2">
        <w:rPr>
          <w:noProof/>
        </w:rPr>
        <w:drawing>
          <wp:inline distT="0" distB="0" distL="0" distR="0" wp14:anchorId="6F61EA95" wp14:editId="1A715A9B">
            <wp:extent cx="5943600" cy="916305"/>
            <wp:effectExtent l="0" t="0" r="0" b="0"/>
            <wp:docPr id="1729665526" name="Picture 1" descr="A close-up of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65526" name="Picture 1" descr="A close-up of a tabl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42D5" w14:textId="77777777" w:rsidR="00AD0DF0" w:rsidRDefault="00AD0DF0">
      <w:r w:rsidRPr="00AD0DF0">
        <w:rPr>
          <w:noProof/>
        </w:rPr>
        <w:drawing>
          <wp:inline distT="0" distB="0" distL="0" distR="0" wp14:anchorId="09ADA52F" wp14:editId="65A6AA61">
            <wp:extent cx="5826037" cy="4717915"/>
            <wp:effectExtent l="0" t="0" r="3810" b="0"/>
            <wp:docPr id="1110409366" name="Picture 1" descr="A picture containing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09366" name="Picture 1" descr="A picture containing screenshot, diagram,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0245" cy="472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DB17" w14:textId="77777777" w:rsidR="00AD0DF0" w:rsidRDefault="00AD0DF0"/>
    <w:sectPr w:rsidR="00AD0DF0" w:rsidSect="005F4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7F0"/>
    <w:rsid w:val="00031F64"/>
    <w:rsid w:val="00064DAD"/>
    <w:rsid w:val="0011276F"/>
    <w:rsid w:val="001A1FF2"/>
    <w:rsid w:val="001D72CA"/>
    <w:rsid w:val="002B5E78"/>
    <w:rsid w:val="002D0268"/>
    <w:rsid w:val="0036662D"/>
    <w:rsid w:val="003802E5"/>
    <w:rsid w:val="003E00AE"/>
    <w:rsid w:val="004C07F0"/>
    <w:rsid w:val="005B68DA"/>
    <w:rsid w:val="005F45A7"/>
    <w:rsid w:val="00725C12"/>
    <w:rsid w:val="007A0A71"/>
    <w:rsid w:val="008B034A"/>
    <w:rsid w:val="008F5E9A"/>
    <w:rsid w:val="00A566A3"/>
    <w:rsid w:val="00AD0DF0"/>
    <w:rsid w:val="00AD73B8"/>
    <w:rsid w:val="00AE43C1"/>
    <w:rsid w:val="00C43DE1"/>
    <w:rsid w:val="00C84FE2"/>
    <w:rsid w:val="00DD24A2"/>
    <w:rsid w:val="00DF0431"/>
    <w:rsid w:val="00F1469B"/>
    <w:rsid w:val="00FA7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87F120"/>
  <w15:chartTrackingRefBased/>
  <w15:docId w15:val="{1DCD5D2B-A115-6E46-AA43-8D4B9DCED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F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rachimahableshwarkar/Documents/GW/Depth_MTurk/spatial_perception_SUNRGBD/joint_analyses/cues/residual_models/lme_model_results_dur=numer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lme_model_results_dur=numerical.dotx</Template>
  <TotalTime>0</TotalTime>
  <Pages>6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pmahable</dc:creator>
  <cp:keywords/>
  <dc:description/>
  <cp:lastModifiedBy>Mahableshwarkar, Prachi</cp:lastModifiedBy>
  <cp:revision>1</cp:revision>
  <dcterms:created xsi:type="dcterms:W3CDTF">2023-05-24T12:56:00Z</dcterms:created>
  <dcterms:modified xsi:type="dcterms:W3CDTF">2023-05-24T12:56:00Z</dcterms:modified>
</cp:coreProperties>
</file>